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4A1B86F4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2524C5E5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83432F1" wp14:editId="75931E8A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8B5E0EE" w14:textId="3E05F3DF" w:rsidR="004B7E44" w:rsidRPr="004B7E44" w:rsidRDefault="00084AD1" w:rsidP="004B7E44">
                                  <w:pPr>
                                    <w:pStyle w:val="Title"/>
                                  </w:pPr>
                                  <w:r>
                                    <w:t>Automated Email Service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83432F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14:paraId="78B5E0EE" w14:textId="3E05F3DF" w:rsidR="004B7E44" w:rsidRPr="004B7E44" w:rsidRDefault="00084AD1" w:rsidP="004B7E44">
                            <w:pPr>
                              <w:pStyle w:val="Title"/>
                            </w:pPr>
                            <w:r>
                              <w:t>Automated Email Service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EC8A0C3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8078FEB" wp14:editId="4528E08B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FC9EC3A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41CBFFA7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C3B1AD9" wp14:editId="1281D552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1683713" w14:textId="704C083F" w:rsidR="004B7E44" w:rsidRPr="004B7E44" w:rsidRDefault="00084AD1" w:rsidP="004B7E44">
                                  <w:pPr>
                                    <w:pStyle w:val="Subtitle"/>
                                  </w:pPr>
                                  <w:r>
                                    <w:t>Guide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C3B1AD9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14:paraId="61683713" w14:textId="704C083F" w:rsidR="004B7E44" w:rsidRPr="004B7E44" w:rsidRDefault="00084AD1" w:rsidP="004B7E44">
                            <w:pPr>
                              <w:pStyle w:val="Subtitle"/>
                            </w:pPr>
                            <w:r>
                              <w:t>Guide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5B50C677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151DF4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9E16024" wp14:editId="76320524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9695BAE" w14:textId="0B68834F" w:rsidR="004B7E44" w:rsidRPr="004B7E44" w:rsidRDefault="00084AD1" w:rsidP="004B7E44">
                                  <w:pPr>
                                    <w:pStyle w:val="Heading1"/>
                                  </w:pPr>
                                  <w:r>
                                    <w:t>Creativity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9E16024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39695BAE" w14:textId="0B68834F" w:rsidR="004B7E44" w:rsidRPr="004B7E44" w:rsidRDefault="00084AD1" w:rsidP="004B7E44">
                            <w:pPr>
                              <w:pStyle w:val="Heading1"/>
                            </w:pPr>
                            <w:r>
                              <w:t>Creativity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E2ACEEA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7FC1B87" wp14:editId="1DB90826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56DDAC" w14:textId="184FDE90" w:rsidR="00084AD1" w:rsidRDefault="00084AD1" w:rsidP="004B7E44">
                                  <w:r>
                                    <w:t>Pratik Bhattacharya</w:t>
                                  </w:r>
                                </w:p>
                                <w:p w14:paraId="42A2C1B1" w14:textId="38EC4D1B" w:rsidR="004B7E44" w:rsidRPr="004B7E44" w:rsidRDefault="00084AD1" w:rsidP="004B7E44">
                                  <w:r>
                                    <w:t>Hyderabad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7FC1B87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" filled="f" stroked="f" strokeweight=".5pt">
                      <v:textbox>
                        <w:txbxContent>
                          <w:p w14:paraId="5C56DDAC" w14:textId="184FDE90" w:rsidR="00084AD1" w:rsidRDefault="00084AD1" w:rsidP="004B7E44">
                            <w:r>
                              <w:t>Pratik Bhattacharya</w:t>
                            </w:r>
                          </w:p>
                          <w:p w14:paraId="42A2C1B1" w14:textId="38EC4D1B" w:rsidR="004B7E44" w:rsidRPr="004B7E44" w:rsidRDefault="00084AD1" w:rsidP="004B7E44">
                            <w:r>
                              <w:t>Hyderabad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E7A6841" wp14:editId="37AC5620">
                      <wp:extent cx="3019425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19425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675B1E" w14:textId="2B7CB646" w:rsidR="004B7E44" w:rsidRPr="004B7E44" w:rsidRDefault="004B7E44" w:rsidP="004B7E44">
                                  <w:r>
                                    <w:t>Email</w:t>
                                  </w:r>
                                  <w:r w:rsidR="00084AD1">
                                    <w:t xml:space="preserve"> – pratik.creativity@gmail.com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E7A6841" id="Text Box 10" o:spid="_x0000_s1030" type="#_x0000_t202" style="width:237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" filled="f" stroked="f" strokeweight=".5pt">
                      <v:textbox>
                        <w:txbxContent>
                          <w:p w14:paraId="23675B1E" w14:textId="2B7CB646" w:rsidR="004B7E44" w:rsidRPr="004B7E44" w:rsidRDefault="004B7E44" w:rsidP="004B7E44">
                            <w:r>
                              <w:t>Email</w:t>
                            </w:r>
                            <w:r w:rsidR="00084AD1">
                              <w:t xml:space="preserve"> – pratik.creativity@gmail.com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44DAACCE" w14:textId="2012081E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72A64B0B" wp14:editId="7099C700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6743B51" wp14:editId="4414770E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0BDEF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</w:p>
    <w:p w14:paraId="1424320E" w14:textId="77777777" w:rsidR="004B7E44" w:rsidRDefault="004B7E44">
      <w:pPr>
        <w:spacing w:after="200"/>
      </w:pPr>
      <w:r>
        <w:br w:type="page"/>
      </w:r>
    </w:p>
    <w:p w14:paraId="4BA1070C" w14:textId="2A112F30" w:rsidR="004B7E44" w:rsidRDefault="00084AD1" w:rsidP="004B7E44">
      <w:pPr>
        <w:pStyle w:val="Heading2"/>
        <w:spacing w:after="500"/>
      </w:pPr>
      <w:r>
        <w:lastRenderedPageBreak/>
        <w:t>Deployment Guide</w:t>
      </w:r>
    </w:p>
    <w:p w14:paraId="7B982788" w14:textId="24808575" w:rsidR="004B7E44" w:rsidRDefault="00084AD1" w:rsidP="004B7E44">
      <w:pPr>
        <w:pStyle w:val="Heading3"/>
        <w:rPr>
          <w:b/>
          <w:i w:val="0"/>
          <w:sz w:val="44"/>
        </w:rPr>
      </w:pPr>
      <w:r>
        <w:rPr>
          <w:b/>
          <w:i w:val="0"/>
          <w:sz w:val="44"/>
        </w:rPr>
        <w:t>Pre-Requisites</w:t>
      </w:r>
    </w:p>
    <w:p w14:paraId="173173E3" w14:textId="77777777" w:rsidR="004B7E44" w:rsidRDefault="004B7E44" w:rsidP="004B7E44">
      <w:pPr>
        <w:rPr>
          <w:rFonts w:eastAsia="Times New Roman"/>
        </w:rPr>
      </w:pPr>
    </w:p>
    <w:p w14:paraId="6279E19F" w14:textId="58DB4D6A" w:rsidR="004B7E44" w:rsidRPr="00084AD1" w:rsidRDefault="00084AD1" w:rsidP="00084AD1">
      <w:pPr>
        <w:pStyle w:val="ListParagraph"/>
        <w:numPr>
          <w:ilvl w:val="0"/>
          <w:numId w:val="1"/>
        </w:numPr>
        <w:rPr>
          <w:color w:val="auto"/>
        </w:rPr>
      </w:pPr>
      <w:r w:rsidRPr="00084AD1">
        <w:rPr>
          <w:color w:val="auto"/>
        </w:rPr>
        <w:t>Azure Subscription</w:t>
      </w:r>
    </w:p>
    <w:p w14:paraId="7035D257" w14:textId="1F769FB2" w:rsidR="00084AD1" w:rsidRDefault="00084AD1" w:rsidP="00084AD1">
      <w:pPr>
        <w:pStyle w:val="ListParagraph"/>
        <w:numPr>
          <w:ilvl w:val="0"/>
          <w:numId w:val="1"/>
        </w:numPr>
        <w:rPr>
          <w:color w:val="auto"/>
        </w:rPr>
      </w:pPr>
      <w:r w:rsidRPr="00084AD1">
        <w:rPr>
          <w:color w:val="auto"/>
        </w:rPr>
        <w:t>Visual Studio (2017)</w:t>
      </w:r>
    </w:p>
    <w:p w14:paraId="24D9380C" w14:textId="5C0D8A2C" w:rsidR="00084AD1" w:rsidRPr="00084AD1" w:rsidRDefault="00084AD1" w:rsidP="00084AD1">
      <w:pPr>
        <w:pStyle w:val="ListParagraph"/>
        <w:numPr>
          <w:ilvl w:val="0"/>
          <w:numId w:val="1"/>
        </w:numPr>
        <w:rPr>
          <w:color w:val="auto"/>
        </w:rPr>
      </w:pPr>
      <w:r>
        <w:rPr>
          <w:color w:val="auto"/>
        </w:rPr>
        <w:t>GIT (Source Control)</w:t>
      </w:r>
    </w:p>
    <w:p w14:paraId="78D18E90" w14:textId="77777777" w:rsidR="004B7E44" w:rsidRPr="004B7E44" w:rsidRDefault="004B7E44" w:rsidP="004B7E44">
      <w:pPr>
        <w:pStyle w:val="Heading3"/>
        <w:rPr>
          <w:rFonts w:eastAsiaTheme="minorHAnsi"/>
          <w:b/>
          <w:i w:val="0"/>
          <w:sz w:val="44"/>
        </w:rPr>
      </w:pPr>
    </w:p>
    <w:p w14:paraId="1A57298B" w14:textId="7D6DC92E" w:rsidR="004B7E44" w:rsidRPr="00200F4F" w:rsidRDefault="00084AD1" w:rsidP="00E92808">
      <w:pPr>
        <w:pStyle w:val="Heading2"/>
        <w:rPr>
          <w:sz w:val="44"/>
        </w:rPr>
      </w:pPr>
      <w:r w:rsidRPr="00200F4F">
        <w:rPr>
          <w:sz w:val="44"/>
        </w:rPr>
        <w:t>Create Azure Function</w:t>
      </w:r>
    </w:p>
    <w:p w14:paraId="1CE17D75" w14:textId="77777777" w:rsidR="004B7E44" w:rsidRDefault="004B7E44" w:rsidP="004B7E44"/>
    <w:p w14:paraId="5686D112" w14:textId="28731A56" w:rsidR="004B7E44" w:rsidRDefault="00084AD1" w:rsidP="00084AD1">
      <w:pPr>
        <w:rPr>
          <w:color w:val="auto"/>
        </w:rPr>
      </w:pPr>
      <w:r>
        <w:rPr>
          <w:color w:val="auto"/>
        </w:rPr>
        <w:t>Follow the below steps to create an Azure Function</w:t>
      </w:r>
    </w:p>
    <w:p w14:paraId="62C61B86" w14:textId="7B370C86" w:rsidR="00084AD1" w:rsidRDefault="00084AD1" w:rsidP="00084AD1">
      <w:pPr>
        <w:pStyle w:val="ListParagraph"/>
        <w:numPr>
          <w:ilvl w:val="0"/>
          <w:numId w:val="2"/>
        </w:numPr>
        <w:rPr>
          <w:color w:val="auto"/>
        </w:rPr>
      </w:pPr>
      <w:r>
        <w:rPr>
          <w:color w:val="auto"/>
        </w:rPr>
        <w:t>Go to Azure Portal (</w:t>
      </w:r>
      <w:hyperlink r:id="rId8" w:history="1">
        <w:r w:rsidRPr="00667EDA">
          <w:rPr>
            <w:rStyle w:val="Hyperlink"/>
          </w:rPr>
          <w:t>https://portal.azure.com</w:t>
        </w:r>
      </w:hyperlink>
      <w:r>
        <w:rPr>
          <w:color w:val="auto"/>
        </w:rPr>
        <w:t>)</w:t>
      </w:r>
    </w:p>
    <w:p w14:paraId="09E87B13" w14:textId="2D1CC16B" w:rsidR="00084AD1" w:rsidRDefault="00084AD1" w:rsidP="00084AD1">
      <w:pPr>
        <w:pStyle w:val="ListParagraph"/>
        <w:numPr>
          <w:ilvl w:val="0"/>
          <w:numId w:val="2"/>
        </w:numPr>
        <w:rPr>
          <w:color w:val="auto"/>
        </w:rPr>
      </w:pPr>
      <w:r>
        <w:rPr>
          <w:color w:val="auto"/>
        </w:rPr>
        <w:t>Click on + Create a Resource</w:t>
      </w:r>
    </w:p>
    <w:p w14:paraId="4334FAEA" w14:textId="0D0DA86F" w:rsidR="00084AD1" w:rsidRDefault="00084AD1" w:rsidP="00084AD1">
      <w:pPr>
        <w:pStyle w:val="ListParagraph"/>
        <w:numPr>
          <w:ilvl w:val="0"/>
          <w:numId w:val="2"/>
        </w:numPr>
        <w:rPr>
          <w:color w:val="auto"/>
        </w:rPr>
      </w:pPr>
      <w:r>
        <w:rPr>
          <w:color w:val="auto"/>
        </w:rPr>
        <w:t>Choose Web from the left menu</w:t>
      </w:r>
    </w:p>
    <w:p w14:paraId="600364C4" w14:textId="04A81316" w:rsidR="00084AD1" w:rsidRDefault="00084AD1" w:rsidP="00084AD1">
      <w:pPr>
        <w:pStyle w:val="ListParagraph"/>
        <w:numPr>
          <w:ilvl w:val="0"/>
          <w:numId w:val="2"/>
        </w:numPr>
        <w:rPr>
          <w:color w:val="auto"/>
        </w:rPr>
      </w:pPr>
      <w:r>
        <w:rPr>
          <w:color w:val="auto"/>
        </w:rPr>
        <w:t>Click on See All</w:t>
      </w:r>
    </w:p>
    <w:p w14:paraId="3EF0E319" w14:textId="7337FCED" w:rsidR="00084AD1" w:rsidRDefault="00084AD1" w:rsidP="00084AD1">
      <w:pPr>
        <w:pStyle w:val="ListParagraph"/>
        <w:numPr>
          <w:ilvl w:val="0"/>
          <w:numId w:val="2"/>
        </w:numPr>
        <w:rPr>
          <w:color w:val="auto"/>
        </w:rPr>
      </w:pPr>
      <w:r>
        <w:rPr>
          <w:color w:val="auto"/>
        </w:rPr>
        <w:t>Choose Function App</w:t>
      </w:r>
      <w:r>
        <w:rPr>
          <w:noProof/>
        </w:rPr>
        <w:drawing>
          <wp:inline distT="0" distB="0" distL="0" distR="0" wp14:anchorId="34508402" wp14:editId="3F211539">
            <wp:extent cx="5357004" cy="2600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5693" cy="26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0C67" w14:textId="41E3B84B" w:rsidR="00084AD1" w:rsidRDefault="00084AD1" w:rsidP="00084AD1">
      <w:pPr>
        <w:pStyle w:val="ListParagraph"/>
        <w:numPr>
          <w:ilvl w:val="0"/>
          <w:numId w:val="2"/>
        </w:numPr>
        <w:rPr>
          <w:color w:val="auto"/>
        </w:rPr>
      </w:pPr>
      <w:r>
        <w:rPr>
          <w:color w:val="auto"/>
        </w:rPr>
        <w:t>Click on Create</w:t>
      </w:r>
    </w:p>
    <w:p w14:paraId="5821E2CC" w14:textId="3A94CD8C" w:rsidR="00084AD1" w:rsidRDefault="00084AD1" w:rsidP="00084AD1">
      <w:pPr>
        <w:pStyle w:val="ListParagraph"/>
        <w:numPr>
          <w:ilvl w:val="0"/>
          <w:numId w:val="2"/>
        </w:numPr>
        <w:rPr>
          <w:color w:val="auto"/>
        </w:rPr>
      </w:pPr>
      <w:r>
        <w:rPr>
          <w:color w:val="auto"/>
        </w:rPr>
        <w:t>Provide details of the function App</w:t>
      </w:r>
    </w:p>
    <w:p w14:paraId="799E59D5" w14:textId="4B0F7FEC" w:rsidR="00084AD1" w:rsidRDefault="00084AD1" w:rsidP="00084AD1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Give a unique name of the function app</w:t>
      </w:r>
    </w:p>
    <w:p w14:paraId="4F386331" w14:textId="6B4EE304" w:rsidR="00084AD1" w:rsidRDefault="00084AD1" w:rsidP="00084AD1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Choose your subscription</w:t>
      </w:r>
    </w:p>
    <w:p w14:paraId="4C67F42F" w14:textId="4B25BDF3" w:rsidR="00084AD1" w:rsidRDefault="00084AD1" w:rsidP="00084AD1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 xml:space="preserve">If you want to deploy the function app to a new Resource </w:t>
      </w:r>
      <w:proofErr w:type="gramStart"/>
      <w:r>
        <w:rPr>
          <w:color w:val="auto"/>
        </w:rPr>
        <w:t>Group</w:t>
      </w:r>
      <w:proofErr w:type="gramEnd"/>
      <w:r>
        <w:rPr>
          <w:color w:val="auto"/>
        </w:rPr>
        <w:t xml:space="preserve"> then choose Create New under Resource Group section or choose an existing Resource Group</w:t>
      </w:r>
    </w:p>
    <w:p w14:paraId="40EB143D" w14:textId="01F4F6C9" w:rsidR="00084AD1" w:rsidRDefault="00084AD1" w:rsidP="00084AD1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Provide the Hosting Plan as “Consumption”</w:t>
      </w:r>
    </w:p>
    <w:p w14:paraId="2DAC38E4" w14:textId="234683D6" w:rsidR="00084AD1" w:rsidRDefault="00084AD1" w:rsidP="00084AD1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lastRenderedPageBreak/>
        <w:t>Choose your location where you want to host the function app</w:t>
      </w:r>
    </w:p>
    <w:p w14:paraId="633C6A14" w14:textId="229ACF11" w:rsidR="00084AD1" w:rsidRDefault="000E1E24" w:rsidP="00084AD1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You will need a storage account associated with the function app. If you want to create a new Storage Account then choose Create New under Storage section, else choose your existing Azure storage account.</w:t>
      </w:r>
    </w:p>
    <w:p w14:paraId="423C6927" w14:textId="4091C912" w:rsidR="000E1E24" w:rsidRDefault="000E1E24" w:rsidP="00084AD1">
      <w:pPr>
        <w:pStyle w:val="ListParagraph"/>
        <w:numPr>
          <w:ilvl w:val="1"/>
          <w:numId w:val="2"/>
        </w:numPr>
        <w:rPr>
          <w:color w:val="auto"/>
        </w:rPr>
      </w:pPr>
      <w:r>
        <w:rPr>
          <w:color w:val="auto"/>
        </w:rPr>
        <w:t>Click on Create</w:t>
      </w:r>
    </w:p>
    <w:p w14:paraId="33DB9906" w14:textId="05278FEE" w:rsidR="000E1E24" w:rsidRDefault="000E1E24" w:rsidP="000E1E24">
      <w:pPr>
        <w:pStyle w:val="ListParagraph"/>
        <w:ind w:left="1440"/>
        <w:rPr>
          <w:color w:val="auto"/>
        </w:rPr>
      </w:pPr>
      <w:r>
        <w:rPr>
          <w:noProof/>
        </w:rPr>
        <w:drawing>
          <wp:inline distT="0" distB="0" distL="0" distR="0" wp14:anchorId="59C9488B" wp14:editId="64BB94E4">
            <wp:extent cx="2085975" cy="5663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0915" cy="573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8BC7" w14:textId="354A5E6D" w:rsidR="00084AD1" w:rsidRPr="00FD2A29" w:rsidRDefault="00FD2A29" w:rsidP="00FD2A29">
      <w:pPr>
        <w:pStyle w:val="ListParagraph"/>
        <w:numPr>
          <w:ilvl w:val="0"/>
          <w:numId w:val="2"/>
        </w:numPr>
        <w:rPr>
          <w:color w:val="auto"/>
        </w:rPr>
      </w:pPr>
      <w:r>
        <w:rPr>
          <w:color w:val="auto"/>
        </w:rPr>
        <w:t>It might take around 1-2 minutes to get your resources provisioned</w:t>
      </w:r>
    </w:p>
    <w:p w14:paraId="1A264301" w14:textId="77777777" w:rsidR="00200F4F" w:rsidRDefault="00200F4F" w:rsidP="00200F4F">
      <w:pPr>
        <w:pStyle w:val="Heading4"/>
      </w:pPr>
    </w:p>
    <w:p w14:paraId="0D0F8A2A" w14:textId="4F706A65" w:rsidR="00E94B5F" w:rsidRDefault="00200F4F" w:rsidP="00897657">
      <w:pPr>
        <w:pStyle w:val="Heading2"/>
      </w:pPr>
      <w:r w:rsidRPr="00897657">
        <w:rPr>
          <w:sz w:val="44"/>
        </w:rPr>
        <w:t xml:space="preserve">Setup </w:t>
      </w:r>
      <w:r w:rsidR="00466C17" w:rsidRPr="00897657">
        <w:rPr>
          <w:sz w:val="44"/>
        </w:rPr>
        <w:t>Environment Variables</w:t>
      </w:r>
      <w:r w:rsidRPr="00897657">
        <w:rPr>
          <w:sz w:val="44"/>
        </w:rPr>
        <w:t xml:space="preserve"> in Azure Function</w:t>
      </w:r>
    </w:p>
    <w:p w14:paraId="765D1BD7" w14:textId="718B4F72" w:rsidR="00466C17" w:rsidRDefault="00466C17" w:rsidP="00466C17">
      <w:pPr>
        <w:rPr>
          <w:color w:val="auto"/>
        </w:rPr>
      </w:pPr>
      <w:r w:rsidRPr="00466C17">
        <w:rPr>
          <w:color w:val="auto"/>
        </w:rPr>
        <w:t xml:space="preserve">For </w:t>
      </w:r>
      <w:r>
        <w:rPr>
          <w:color w:val="auto"/>
        </w:rPr>
        <w:t>the function app to perform, the following environment variables need to set in the Function App service.</w:t>
      </w:r>
    </w:p>
    <w:p w14:paraId="0873C699" w14:textId="43445104" w:rsidR="00466C17" w:rsidRDefault="00466C17" w:rsidP="00466C17">
      <w:pPr>
        <w:rPr>
          <w:color w:val="auto"/>
        </w:rPr>
      </w:pPr>
      <w:r>
        <w:rPr>
          <w:color w:val="auto"/>
        </w:rPr>
        <w:t xml:space="preserve">To setup an </w:t>
      </w:r>
      <w:r w:rsidR="00897657">
        <w:rPr>
          <w:color w:val="auto"/>
        </w:rPr>
        <w:t>environment variable</w:t>
      </w:r>
      <w:r>
        <w:rPr>
          <w:color w:val="auto"/>
        </w:rPr>
        <w:t xml:space="preserve"> </w:t>
      </w:r>
      <w:proofErr w:type="gramStart"/>
      <w:r>
        <w:rPr>
          <w:color w:val="auto"/>
        </w:rPr>
        <w:t>follow</w:t>
      </w:r>
      <w:proofErr w:type="gramEnd"/>
      <w:r>
        <w:rPr>
          <w:color w:val="auto"/>
        </w:rPr>
        <w:t xml:space="preserve"> the below steps:</w:t>
      </w:r>
    </w:p>
    <w:p w14:paraId="409FC5FC" w14:textId="136DE57A" w:rsidR="00466C17" w:rsidRDefault="00466C17" w:rsidP="00466C17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lastRenderedPageBreak/>
        <w:t>Open the function app from Azure portal (Go to All Resources and search by the name of the function app provided in the previous steps)</w:t>
      </w:r>
    </w:p>
    <w:p w14:paraId="7A0922C1" w14:textId="3F2939E4" w:rsidR="00466C17" w:rsidRDefault="00466C17" w:rsidP="00466C17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Click on Platform Features.</w:t>
      </w:r>
    </w:p>
    <w:p w14:paraId="2B9EA6DD" w14:textId="4FF4FA4F" w:rsidR="00466C17" w:rsidRDefault="00466C17" w:rsidP="00466C17">
      <w:pPr>
        <w:pStyle w:val="ListParagraph"/>
        <w:ind w:left="1080"/>
        <w:rPr>
          <w:color w:val="auto"/>
        </w:rPr>
      </w:pPr>
      <w:r>
        <w:rPr>
          <w:noProof/>
        </w:rPr>
        <w:drawing>
          <wp:inline distT="0" distB="0" distL="0" distR="0" wp14:anchorId="04337C79" wp14:editId="7698414F">
            <wp:extent cx="4752975" cy="31141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3621" cy="312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DC67" w14:textId="4A0E62F8" w:rsidR="00466C17" w:rsidRDefault="00466C17" w:rsidP="00466C17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Click on Application Settings</w:t>
      </w:r>
    </w:p>
    <w:p w14:paraId="24F793E5" w14:textId="67A008E2" w:rsidR="00466C17" w:rsidRDefault="00466C17" w:rsidP="00466C17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Scroll down to the “Application Settings” section.</w:t>
      </w:r>
    </w:p>
    <w:p w14:paraId="0181A6D7" w14:textId="2C23E53A" w:rsidR="00466C17" w:rsidRDefault="00466C17" w:rsidP="00466C17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Click on “+ Add new setting” to add a new setting to the section.</w:t>
      </w:r>
    </w:p>
    <w:p w14:paraId="781DB77C" w14:textId="304D77D5" w:rsidR="00466C17" w:rsidRDefault="00466C17" w:rsidP="00466C17">
      <w:pPr>
        <w:pStyle w:val="ListParagraph"/>
        <w:numPr>
          <w:ilvl w:val="0"/>
          <w:numId w:val="3"/>
        </w:numPr>
        <w:rPr>
          <w:color w:val="auto"/>
        </w:rPr>
      </w:pPr>
      <w:r>
        <w:rPr>
          <w:color w:val="auto"/>
        </w:rPr>
        <w:t>Enter the name of the setting and the corresponding value</w:t>
      </w:r>
    </w:p>
    <w:p w14:paraId="2D119E35" w14:textId="1FAE544B" w:rsidR="00200F4F" w:rsidRDefault="00466C17" w:rsidP="00466C17">
      <w:pPr>
        <w:ind w:left="720"/>
        <w:rPr>
          <w:color w:val="auto"/>
        </w:rPr>
      </w:pPr>
      <w:r>
        <w:rPr>
          <w:noProof/>
        </w:rPr>
        <w:drawing>
          <wp:inline distT="0" distB="0" distL="0" distR="0" wp14:anchorId="09CA8FF7" wp14:editId="590D1301">
            <wp:extent cx="6309360" cy="1126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EA6A" w14:textId="0A5B1907" w:rsidR="00466C17" w:rsidRDefault="006F0772" w:rsidP="00466C17">
      <w:pPr>
        <w:ind w:left="720"/>
        <w:rPr>
          <w:color w:val="auto"/>
        </w:rPr>
      </w:pPr>
      <w:r>
        <w:rPr>
          <w:color w:val="auto"/>
        </w:rPr>
        <w:t>The settings that need to added is present in the “</w:t>
      </w:r>
      <w:proofErr w:type="spellStart"/>
      <w:r>
        <w:rPr>
          <w:color w:val="auto"/>
        </w:rPr>
        <w:t>Topdesk</w:t>
      </w:r>
      <w:proofErr w:type="spellEnd"/>
      <w:r>
        <w:rPr>
          <w:color w:val="auto"/>
        </w:rPr>
        <w:t xml:space="preserve"> Settings.xlsx” file. Please refer to that file and add all the settings in the </w:t>
      </w:r>
      <w:r w:rsidR="00897657">
        <w:rPr>
          <w:color w:val="auto"/>
        </w:rPr>
        <w:t>Function App.</w:t>
      </w:r>
    </w:p>
    <w:p w14:paraId="63DBE8F3" w14:textId="06849017" w:rsidR="00897657" w:rsidRDefault="00897657" w:rsidP="00466C17">
      <w:pPr>
        <w:ind w:left="720"/>
        <w:rPr>
          <w:color w:val="auto"/>
        </w:rPr>
      </w:pPr>
    </w:p>
    <w:p w14:paraId="269885B8" w14:textId="3C9A37A4" w:rsidR="00897657" w:rsidRDefault="00897657" w:rsidP="00466C17">
      <w:pPr>
        <w:ind w:left="720"/>
        <w:rPr>
          <w:rFonts w:asciiTheme="majorHAnsi" w:eastAsia="Times New Roman" w:hAnsiTheme="majorHAnsi" w:cs="Times New Roman"/>
          <w:b/>
          <w:color w:val="auto"/>
          <w:sz w:val="44"/>
        </w:rPr>
      </w:pPr>
      <w:r w:rsidRPr="00897657">
        <w:rPr>
          <w:rFonts w:asciiTheme="majorHAnsi" w:eastAsia="Times New Roman" w:hAnsiTheme="majorHAnsi" w:cs="Times New Roman"/>
          <w:b/>
          <w:color w:val="auto"/>
          <w:sz w:val="44"/>
        </w:rPr>
        <w:t>Deploy Function App in Azure</w:t>
      </w:r>
    </w:p>
    <w:p w14:paraId="50453574" w14:textId="4DAC66C2" w:rsidR="00BD4554" w:rsidRDefault="00BD4554" w:rsidP="00BD4554">
      <w:pPr>
        <w:ind w:left="720"/>
        <w:rPr>
          <w:color w:val="auto"/>
        </w:rPr>
      </w:pPr>
      <w:r>
        <w:rPr>
          <w:color w:val="auto"/>
        </w:rPr>
        <w:t xml:space="preserve">The function app needs to be deployed from Visual Studio. </w:t>
      </w:r>
    </w:p>
    <w:p w14:paraId="69EF0EB2" w14:textId="20914649" w:rsidR="00BD4554" w:rsidRPr="00BD4554" w:rsidRDefault="00BD4554" w:rsidP="00BD4554">
      <w:pPr>
        <w:ind w:left="720"/>
        <w:rPr>
          <w:b/>
          <w:color w:val="auto"/>
        </w:rPr>
      </w:pPr>
      <w:r w:rsidRPr="00BD4554">
        <w:rPr>
          <w:b/>
          <w:color w:val="auto"/>
        </w:rPr>
        <w:t>First Time Setup</w:t>
      </w:r>
    </w:p>
    <w:p w14:paraId="4FBF9FC9" w14:textId="10CA59E9" w:rsidR="00BD4554" w:rsidRDefault="00BD4554" w:rsidP="00BD4554">
      <w:pPr>
        <w:pStyle w:val="ListParagraph"/>
        <w:numPr>
          <w:ilvl w:val="0"/>
          <w:numId w:val="5"/>
        </w:numPr>
        <w:rPr>
          <w:color w:val="auto"/>
        </w:rPr>
      </w:pPr>
      <w:r>
        <w:rPr>
          <w:color w:val="auto"/>
        </w:rPr>
        <w:t>Ensure that your Function App is already create in your Azure subscription.</w:t>
      </w:r>
    </w:p>
    <w:p w14:paraId="20219D44" w14:textId="771A8725" w:rsidR="00BD4554" w:rsidRPr="00BD4554" w:rsidRDefault="00BD4554" w:rsidP="00BD4554">
      <w:pPr>
        <w:pStyle w:val="ListParagraph"/>
        <w:numPr>
          <w:ilvl w:val="0"/>
          <w:numId w:val="5"/>
        </w:numPr>
        <w:rPr>
          <w:color w:val="auto"/>
        </w:rPr>
      </w:pPr>
      <w:r w:rsidRPr="00BD4554">
        <w:rPr>
          <w:color w:val="auto"/>
        </w:rPr>
        <w:t xml:space="preserve">Open the Function App solution. </w:t>
      </w:r>
      <w:r w:rsidRPr="00BD4554">
        <w:rPr>
          <w:color w:val="auto"/>
        </w:rPr>
        <w:t xml:space="preserve">Refer to this </w:t>
      </w:r>
      <w:hyperlink r:id="rId13" w:anchor="check-your-tools-version" w:history="1">
        <w:r w:rsidRPr="00BD4554">
          <w:rPr>
            <w:rStyle w:val="Hyperlink"/>
          </w:rPr>
          <w:t>link</w:t>
        </w:r>
      </w:hyperlink>
      <w:r w:rsidRPr="00BD4554">
        <w:rPr>
          <w:color w:val="auto"/>
        </w:rPr>
        <w:t xml:space="preserve"> in</w:t>
      </w:r>
      <w:r w:rsidRPr="00BD4554">
        <w:rPr>
          <w:color w:val="auto"/>
        </w:rPr>
        <w:t xml:space="preserve"> </w:t>
      </w:r>
      <w:r w:rsidRPr="00BD4554">
        <w:rPr>
          <w:color w:val="auto"/>
        </w:rPr>
        <w:t>case you are facing any issues in opening the Visual Studio.</w:t>
      </w:r>
    </w:p>
    <w:p w14:paraId="262E9774" w14:textId="1E560047" w:rsidR="00BD4554" w:rsidRDefault="00BD4554" w:rsidP="00BD4554">
      <w:pPr>
        <w:pStyle w:val="ListParagraph"/>
        <w:numPr>
          <w:ilvl w:val="0"/>
          <w:numId w:val="5"/>
        </w:numPr>
        <w:rPr>
          <w:color w:val="auto"/>
        </w:rPr>
      </w:pPr>
      <w:r>
        <w:rPr>
          <w:color w:val="auto"/>
        </w:rPr>
        <w:t>Right-click on the Project and click on Publish.</w:t>
      </w:r>
    </w:p>
    <w:p w14:paraId="64557670" w14:textId="3DE7F572" w:rsidR="00BD4554" w:rsidRDefault="00BD4554" w:rsidP="00BD4554">
      <w:pPr>
        <w:pStyle w:val="ListParagraph"/>
        <w:ind w:left="1080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55979AEB" wp14:editId="6ED1864F">
            <wp:extent cx="3287951" cy="46672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8288" cy="468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D9EE" w14:textId="1B5E7C0D" w:rsidR="00BD4554" w:rsidRDefault="00BD4554" w:rsidP="00BD4554">
      <w:pPr>
        <w:pStyle w:val="ListParagraph"/>
        <w:numPr>
          <w:ilvl w:val="0"/>
          <w:numId w:val="5"/>
        </w:numPr>
        <w:rPr>
          <w:color w:val="auto"/>
        </w:rPr>
      </w:pPr>
      <w:r>
        <w:rPr>
          <w:color w:val="auto"/>
        </w:rPr>
        <w:t>In the publish screen, choose Select Existing and click on Publish.</w:t>
      </w:r>
    </w:p>
    <w:p w14:paraId="12C9C037" w14:textId="4D22CE2F" w:rsidR="00BD4554" w:rsidRDefault="00BD4554" w:rsidP="00BD4554">
      <w:pPr>
        <w:ind w:left="720"/>
        <w:rPr>
          <w:color w:val="auto"/>
        </w:rPr>
      </w:pPr>
      <w:r>
        <w:rPr>
          <w:noProof/>
        </w:rPr>
        <w:drawing>
          <wp:inline distT="0" distB="0" distL="0" distR="0" wp14:anchorId="1D0F3BDB" wp14:editId="232B96D6">
            <wp:extent cx="4286250" cy="24934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634" cy="250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BA77" w14:textId="7B1BF12D" w:rsidR="00BD4554" w:rsidRDefault="00BD4554" w:rsidP="00BD4554">
      <w:pPr>
        <w:pStyle w:val="ListParagraph"/>
        <w:numPr>
          <w:ilvl w:val="0"/>
          <w:numId w:val="5"/>
        </w:numPr>
        <w:rPr>
          <w:color w:val="auto"/>
        </w:rPr>
      </w:pPr>
      <w:r>
        <w:rPr>
          <w:color w:val="auto"/>
        </w:rPr>
        <w:t>Choose your account and Azure subscription.</w:t>
      </w:r>
    </w:p>
    <w:p w14:paraId="7A0044BA" w14:textId="6AAB72A0" w:rsidR="00BD4554" w:rsidRDefault="00BD4554" w:rsidP="00BD4554">
      <w:pPr>
        <w:pStyle w:val="ListParagraph"/>
        <w:numPr>
          <w:ilvl w:val="0"/>
          <w:numId w:val="5"/>
        </w:numPr>
        <w:rPr>
          <w:color w:val="auto"/>
        </w:rPr>
      </w:pPr>
      <w:r>
        <w:rPr>
          <w:color w:val="auto"/>
        </w:rPr>
        <w:t>Choose the Resource Group and the App Service (Azure function that you have created in the subscription)</w:t>
      </w:r>
    </w:p>
    <w:p w14:paraId="7144EA54" w14:textId="4127A926" w:rsidR="00BD4554" w:rsidRDefault="00BD4554" w:rsidP="00BD4554">
      <w:pPr>
        <w:ind w:left="720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07E29FCE" wp14:editId="54905C09">
            <wp:extent cx="4272848" cy="3190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7402" cy="320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F584" w14:textId="61A476C1" w:rsidR="00BD4554" w:rsidRDefault="00BD4554" w:rsidP="00BD4554">
      <w:pPr>
        <w:pStyle w:val="ListParagraph"/>
        <w:numPr>
          <w:ilvl w:val="0"/>
          <w:numId w:val="5"/>
        </w:numPr>
        <w:rPr>
          <w:color w:val="auto"/>
        </w:rPr>
      </w:pPr>
      <w:r>
        <w:rPr>
          <w:color w:val="auto"/>
        </w:rPr>
        <w:t>Click on OK.</w:t>
      </w:r>
    </w:p>
    <w:p w14:paraId="7D6CADD7" w14:textId="00421080" w:rsidR="00BD4554" w:rsidRDefault="00BD4554" w:rsidP="00BD4554">
      <w:pPr>
        <w:pStyle w:val="ListParagraph"/>
        <w:numPr>
          <w:ilvl w:val="0"/>
          <w:numId w:val="5"/>
        </w:numPr>
        <w:rPr>
          <w:color w:val="auto"/>
        </w:rPr>
      </w:pPr>
      <w:r>
        <w:rPr>
          <w:color w:val="auto"/>
        </w:rPr>
        <w:t>Click on Publish and deployment should start.</w:t>
      </w:r>
    </w:p>
    <w:p w14:paraId="017FB7E6" w14:textId="2A957E0A" w:rsidR="00BD4554" w:rsidRDefault="00BD4554" w:rsidP="00BD4554">
      <w:pPr>
        <w:rPr>
          <w:b/>
          <w:color w:val="auto"/>
        </w:rPr>
      </w:pPr>
      <w:r w:rsidRPr="00BD4554">
        <w:rPr>
          <w:b/>
          <w:color w:val="auto"/>
        </w:rPr>
        <w:t>Continuous Deployment</w:t>
      </w:r>
    </w:p>
    <w:p w14:paraId="44110A31" w14:textId="562FE2A4" w:rsidR="00BD4554" w:rsidRDefault="00BD4554" w:rsidP="00BD4554">
      <w:pPr>
        <w:pStyle w:val="ListParagraph"/>
        <w:numPr>
          <w:ilvl w:val="0"/>
          <w:numId w:val="6"/>
        </w:numPr>
        <w:rPr>
          <w:color w:val="auto"/>
        </w:rPr>
      </w:pPr>
      <w:r>
        <w:rPr>
          <w:color w:val="auto"/>
        </w:rPr>
        <w:t>Right click on the Project</w:t>
      </w:r>
    </w:p>
    <w:p w14:paraId="06169A4E" w14:textId="5FF39EA6" w:rsidR="00BD4554" w:rsidRDefault="00BD4554" w:rsidP="00BD4554">
      <w:pPr>
        <w:pStyle w:val="ListParagraph"/>
        <w:numPr>
          <w:ilvl w:val="0"/>
          <w:numId w:val="6"/>
        </w:numPr>
        <w:rPr>
          <w:color w:val="auto"/>
        </w:rPr>
      </w:pPr>
      <w:r>
        <w:rPr>
          <w:color w:val="auto"/>
        </w:rPr>
        <w:t>Click on Publish</w:t>
      </w:r>
    </w:p>
    <w:p w14:paraId="201A367A" w14:textId="56521CA2" w:rsidR="00BD4554" w:rsidRDefault="00BD4554" w:rsidP="00BD4554">
      <w:pPr>
        <w:pStyle w:val="ListParagraph"/>
        <w:numPr>
          <w:ilvl w:val="0"/>
          <w:numId w:val="6"/>
        </w:numPr>
        <w:rPr>
          <w:color w:val="auto"/>
        </w:rPr>
      </w:pPr>
      <w:r>
        <w:rPr>
          <w:color w:val="auto"/>
        </w:rPr>
        <w:t>In the Publish window, click on Publish.</w:t>
      </w:r>
    </w:p>
    <w:p w14:paraId="6F56C492" w14:textId="6061FA0D" w:rsidR="00BD4554" w:rsidRPr="00BD4554" w:rsidRDefault="00BD4554" w:rsidP="00BD4554">
      <w:pPr>
        <w:ind w:left="360"/>
        <w:rPr>
          <w:color w:val="auto"/>
        </w:rPr>
      </w:pPr>
      <w:r>
        <w:rPr>
          <w:noProof/>
        </w:rPr>
        <w:drawing>
          <wp:inline distT="0" distB="0" distL="0" distR="0" wp14:anchorId="29C2A8C1" wp14:editId="42531A3E">
            <wp:extent cx="4324350" cy="23903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107" cy="239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4554" w:rsidRPr="00BD4554" w:rsidSect="004B7E4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B6795D" w14:textId="77777777" w:rsidR="005C4110" w:rsidRDefault="005C4110" w:rsidP="004B7E44">
      <w:r>
        <w:separator/>
      </w:r>
    </w:p>
  </w:endnote>
  <w:endnote w:type="continuationSeparator" w:id="0">
    <w:p w14:paraId="729F749F" w14:textId="77777777" w:rsidR="005C4110" w:rsidRDefault="005C4110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AA4932" w14:textId="77777777" w:rsidR="005E4835" w:rsidRDefault="005E48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4C9C2861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01DA6FE" w14:textId="487DE048" w:rsidR="004B7E44" w:rsidRDefault="00084AD1" w:rsidP="004B7E44">
          <w:pPr>
            <w:pStyle w:val="Footer"/>
          </w:pPr>
          <w:r w:rsidRPr="00084AD1">
            <w:t>https://creativecode.blog</w:t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CA279B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9537E2" w14:textId="77777777" w:rsidR="005C4110" w:rsidRDefault="005C4110" w:rsidP="004B7E44">
      <w:r>
        <w:separator/>
      </w:r>
    </w:p>
  </w:footnote>
  <w:footnote w:type="continuationSeparator" w:id="0">
    <w:p w14:paraId="60B50921" w14:textId="77777777" w:rsidR="005C4110" w:rsidRDefault="005C4110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766EE6" w14:textId="77777777" w:rsidR="005E4835" w:rsidRDefault="005E48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5C499BC6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49ABBB9F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20045181" wp14:editId="60B772A4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118B90E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0045181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14:paraId="2118B90E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39B92A" w14:textId="77777777" w:rsidR="005E4835" w:rsidRDefault="005E48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733BE"/>
    <w:multiLevelType w:val="hybridMultilevel"/>
    <w:tmpl w:val="91E45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0059C"/>
    <w:multiLevelType w:val="hybridMultilevel"/>
    <w:tmpl w:val="E5347AAC"/>
    <w:lvl w:ilvl="0" w:tplc="B79EC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C879F5"/>
    <w:multiLevelType w:val="hybridMultilevel"/>
    <w:tmpl w:val="845EA488"/>
    <w:lvl w:ilvl="0" w:tplc="342842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1E75EB"/>
    <w:multiLevelType w:val="hybridMultilevel"/>
    <w:tmpl w:val="73D2E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1A5012"/>
    <w:multiLevelType w:val="hybridMultilevel"/>
    <w:tmpl w:val="98F45B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FC0E7C"/>
    <w:multiLevelType w:val="hybridMultilevel"/>
    <w:tmpl w:val="F7FC243E"/>
    <w:lvl w:ilvl="0" w:tplc="F11AF1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FA9"/>
    <w:rsid w:val="00084AD1"/>
    <w:rsid w:val="000E1E24"/>
    <w:rsid w:val="00200F4F"/>
    <w:rsid w:val="00293B83"/>
    <w:rsid w:val="003A3FA9"/>
    <w:rsid w:val="00466C17"/>
    <w:rsid w:val="004B7E44"/>
    <w:rsid w:val="004D5252"/>
    <w:rsid w:val="004F2B86"/>
    <w:rsid w:val="005A718F"/>
    <w:rsid w:val="005C4110"/>
    <w:rsid w:val="005E4835"/>
    <w:rsid w:val="006A3CE7"/>
    <w:rsid w:val="006F0772"/>
    <w:rsid w:val="007516CF"/>
    <w:rsid w:val="00897657"/>
    <w:rsid w:val="008B33BC"/>
    <w:rsid w:val="009120E9"/>
    <w:rsid w:val="00945900"/>
    <w:rsid w:val="009A2BD9"/>
    <w:rsid w:val="009C396C"/>
    <w:rsid w:val="00AC227D"/>
    <w:rsid w:val="00B572B4"/>
    <w:rsid w:val="00BD4554"/>
    <w:rsid w:val="00DB26A7"/>
    <w:rsid w:val="00E76CAD"/>
    <w:rsid w:val="00E92808"/>
    <w:rsid w:val="00E94B5F"/>
    <w:rsid w:val="00FD2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2C9F9"/>
  <w15:chartTrackingRefBased/>
  <w15:docId w15:val="{B197C3EF-9DF2-45D6-8B31-F787FADE5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084A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4AD1"/>
    <w:rPr>
      <w:color w:val="93C84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4AD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66C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6F077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rtal.azure.com" TargetMode="External"/><Relationship Id="rId13" Type="http://schemas.openxmlformats.org/officeDocument/2006/relationships/hyperlink" Target="https://docs.microsoft.com/en-us/azure/azure-functions/functions-develop-vs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atikb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735</TotalTime>
  <Pages>6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Bhattacharya</dc:creator>
  <cp:keywords/>
  <dc:description/>
  <cp:lastModifiedBy>Pratik Bhattacharya</cp:lastModifiedBy>
  <cp:revision>5</cp:revision>
  <dcterms:created xsi:type="dcterms:W3CDTF">2018-09-02T09:13:00Z</dcterms:created>
  <dcterms:modified xsi:type="dcterms:W3CDTF">2018-09-02T23:32:00Z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pratikb@microsoft.com</vt:lpwstr>
  </property>
  <property fmtid="{D5CDD505-2E9C-101B-9397-08002B2CF9AE}" pid="5" name="MSIP_Label_f42aa342-8706-4288-bd11-ebb85995028c_SetDate">
    <vt:lpwstr>2018-09-02T17:02:05.7167015Z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